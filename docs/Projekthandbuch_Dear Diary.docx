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E959" w14:textId="77777777" w:rsidR="007B2D43" w:rsidRDefault="007B2D43" w:rsidP="00926584">
      <w:bookmarkStart w:id="0" w:name="_Toc420913452"/>
    </w:p>
    <w:p w14:paraId="59D37942" w14:textId="77777777" w:rsidR="00C31006" w:rsidRDefault="00C31006" w:rsidP="00926584"/>
    <w:p w14:paraId="7EDACAA4" w14:textId="5069128F" w:rsidR="004A4985" w:rsidRDefault="00506020" w:rsidP="00873EE1">
      <w:pPr>
        <w:pStyle w:val="Titel"/>
        <w:spacing w:line="240" w:lineRule="auto"/>
      </w:pPr>
      <w:r>
        <w:t>Projekt</w:t>
      </w:r>
      <w:r w:rsidR="00CF0486">
        <w:t>: Dear Diary</w:t>
      </w:r>
    </w:p>
    <w:p w14:paraId="2A9CECDE" w14:textId="77777777" w:rsidR="004A4985" w:rsidRDefault="004A4985" w:rsidP="00926584">
      <w:pPr>
        <w:tabs>
          <w:tab w:val="left" w:pos="1843"/>
        </w:tabs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1727"/>
        <w:gridCol w:w="7629"/>
      </w:tblGrid>
      <w:tr w:rsidR="00906C25" w:rsidRPr="00556E6B" w14:paraId="36A10061" w14:textId="77777777" w:rsidTr="007B2D43">
        <w:tc>
          <w:tcPr>
            <w:tcW w:w="1727" w:type="dxa"/>
            <w:shd w:val="clear" w:color="auto" w:fill="auto"/>
          </w:tcPr>
          <w:p w14:paraId="6137BAB7" w14:textId="77777777" w:rsidR="00906C25" w:rsidRPr="005E4F0F" w:rsidRDefault="00906C25" w:rsidP="005E4F0F">
            <w:pPr>
              <w:rPr>
                <w:b/>
              </w:rPr>
            </w:pPr>
            <w:r>
              <w:rPr>
                <w:b/>
              </w:rPr>
              <w:t>ProjektNr</w:t>
            </w:r>
          </w:p>
        </w:tc>
        <w:tc>
          <w:tcPr>
            <w:tcW w:w="7629" w:type="dxa"/>
            <w:shd w:val="clear" w:color="auto" w:fill="auto"/>
          </w:tcPr>
          <w:p w14:paraId="3202F5EB" w14:textId="1A6C5E50" w:rsidR="00906C25" w:rsidRDefault="00A13902" w:rsidP="00906C25">
            <w:pPr>
              <w:pStyle w:val="ProjektNr"/>
            </w:pPr>
            <w:r>
              <w:t>0815</w:t>
            </w:r>
          </w:p>
        </w:tc>
      </w:tr>
      <w:tr w:rsidR="00926584" w:rsidRPr="00556E6B" w14:paraId="371C3666" w14:textId="77777777" w:rsidTr="007B2D43">
        <w:tc>
          <w:tcPr>
            <w:tcW w:w="1727" w:type="dxa"/>
            <w:shd w:val="clear" w:color="auto" w:fill="auto"/>
          </w:tcPr>
          <w:p w14:paraId="59985211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Status</w:t>
            </w:r>
          </w:p>
        </w:tc>
        <w:tc>
          <w:tcPr>
            <w:tcW w:w="7629" w:type="dxa"/>
            <w:shd w:val="clear" w:color="auto" w:fill="auto"/>
          </w:tcPr>
          <w:p w14:paraId="4391454B" w14:textId="77777777" w:rsidR="00926584" w:rsidRPr="005E4F0F" w:rsidRDefault="00506020" w:rsidP="005E4F0F">
            <w:pPr>
              <w:pStyle w:val="ProjektStatus"/>
            </w:pPr>
            <w:r>
              <w:t>Entwurf</w:t>
            </w:r>
          </w:p>
        </w:tc>
      </w:tr>
      <w:tr w:rsidR="00926584" w:rsidRPr="00556E6B" w14:paraId="711D0AC1" w14:textId="77777777" w:rsidTr="007B2D43">
        <w:tc>
          <w:tcPr>
            <w:tcW w:w="1727" w:type="dxa"/>
            <w:shd w:val="clear" w:color="auto" w:fill="auto"/>
          </w:tcPr>
          <w:p w14:paraId="505FACF6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Version vom</w:t>
            </w:r>
          </w:p>
        </w:tc>
        <w:tc>
          <w:tcPr>
            <w:tcW w:w="7629" w:type="dxa"/>
            <w:shd w:val="clear" w:color="auto" w:fill="auto"/>
          </w:tcPr>
          <w:p w14:paraId="017B4545" w14:textId="569203A6" w:rsidR="00926584" w:rsidRPr="005E4F0F" w:rsidRDefault="00A13902" w:rsidP="005E4F0F">
            <w:pPr>
              <w:pStyle w:val="ProjektVersionVom"/>
            </w:pPr>
            <w:r>
              <w:t>18</w:t>
            </w:r>
            <w:r w:rsidR="00926584" w:rsidRPr="005E4F0F">
              <w:t>.</w:t>
            </w:r>
            <w:r w:rsidR="00434E88">
              <w:t>0</w:t>
            </w:r>
            <w:r>
              <w:t>6</w:t>
            </w:r>
            <w:r w:rsidR="00926584" w:rsidRPr="005E4F0F">
              <w:t>.20</w:t>
            </w:r>
            <w:r w:rsidR="00434E88">
              <w:t>2</w:t>
            </w:r>
            <w:r>
              <w:t>2</w:t>
            </w:r>
          </w:p>
        </w:tc>
      </w:tr>
      <w:tr w:rsidR="00926584" w:rsidRPr="00556E6B" w14:paraId="1FC8DBFC" w14:textId="77777777" w:rsidTr="007B2D43">
        <w:tc>
          <w:tcPr>
            <w:tcW w:w="1727" w:type="dxa"/>
            <w:shd w:val="clear" w:color="auto" w:fill="auto"/>
          </w:tcPr>
          <w:p w14:paraId="02329224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Projektmanager</w:t>
            </w:r>
          </w:p>
        </w:tc>
        <w:tc>
          <w:tcPr>
            <w:tcW w:w="7629" w:type="dxa"/>
            <w:shd w:val="clear" w:color="auto" w:fill="auto"/>
          </w:tcPr>
          <w:p w14:paraId="691D300A" w14:textId="53F24BE6" w:rsidR="00926584" w:rsidRPr="00556E6B" w:rsidRDefault="00A13902" w:rsidP="00AE6E9E">
            <w:pPr>
              <w:rPr>
                <w:sz w:val="18"/>
                <w:szCs w:val="18"/>
              </w:rPr>
            </w:pPr>
            <w:r>
              <w:rPr>
                <w:szCs w:val="18"/>
              </w:rPr>
              <w:t>AGRU</w:t>
            </w:r>
          </w:p>
        </w:tc>
      </w:tr>
    </w:tbl>
    <w:p w14:paraId="77AC0FAF" w14:textId="77777777" w:rsidR="004A4985" w:rsidRDefault="004A4985" w:rsidP="004A4985"/>
    <w:p w14:paraId="1EE2B52C" w14:textId="77777777" w:rsidR="00506020" w:rsidRDefault="00506020" w:rsidP="004A4985"/>
    <w:p w14:paraId="7A4D118D" w14:textId="77777777" w:rsidR="004A4985" w:rsidRDefault="004A4985" w:rsidP="004A4985"/>
    <w:p w14:paraId="79A753BE" w14:textId="77777777" w:rsidR="004A4985" w:rsidRDefault="004A4985" w:rsidP="004A4985">
      <w:r>
        <w:t>Änderungshistorie:</w:t>
      </w:r>
    </w:p>
    <w:tbl>
      <w:tblPr>
        <w:tblW w:w="0" w:type="dxa"/>
        <w:tblBorders>
          <w:bottom w:val="single" w:sz="4" w:space="0" w:color="BFBFBF"/>
          <w:insideH w:val="single" w:sz="4" w:space="0" w:color="BFBFB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56"/>
        <w:gridCol w:w="844"/>
        <w:gridCol w:w="7560"/>
      </w:tblGrid>
      <w:tr w:rsidR="004A4985" w:rsidRPr="00556E6B" w14:paraId="4A13F62E" w14:textId="77777777" w:rsidTr="007358E7">
        <w:trPr>
          <w:tblHeader/>
        </w:trPr>
        <w:tc>
          <w:tcPr>
            <w:tcW w:w="959" w:type="dxa"/>
            <w:shd w:val="clear" w:color="auto" w:fill="auto"/>
          </w:tcPr>
          <w:p w14:paraId="2344943D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Datum</w:t>
            </w:r>
          </w:p>
        </w:tc>
        <w:tc>
          <w:tcPr>
            <w:tcW w:w="850" w:type="dxa"/>
            <w:shd w:val="clear" w:color="auto" w:fill="auto"/>
          </w:tcPr>
          <w:p w14:paraId="18F7B783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Wer</w:t>
            </w:r>
          </w:p>
        </w:tc>
        <w:tc>
          <w:tcPr>
            <w:tcW w:w="7691" w:type="dxa"/>
            <w:shd w:val="clear" w:color="auto" w:fill="auto"/>
          </w:tcPr>
          <w:p w14:paraId="7247DDC6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Beschreibung</w:t>
            </w:r>
          </w:p>
        </w:tc>
      </w:tr>
      <w:tr w:rsidR="004A4985" w:rsidRPr="00556E6B" w14:paraId="679834D2" w14:textId="77777777" w:rsidTr="007358E7">
        <w:tc>
          <w:tcPr>
            <w:tcW w:w="959" w:type="dxa"/>
            <w:shd w:val="clear" w:color="auto" w:fill="auto"/>
          </w:tcPr>
          <w:p w14:paraId="7AD82949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</w:tcPr>
          <w:p w14:paraId="51B4C8E9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7691" w:type="dxa"/>
            <w:shd w:val="clear" w:color="auto" w:fill="auto"/>
          </w:tcPr>
          <w:p w14:paraId="1F8C61FF" w14:textId="77777777" w:rsidR="004A4985" w:rsidRPr="00556E6B" w:rsidRDefault="004A4985" w:rsidP="007358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Neuanlage</w:t>
            </w:r>
          </w:p>
        </w:tc>
      </w:tr>
      <w:tr w:rsidR="004A4985" w:rsidRPr="00556E6B" w14:paraId="5262DCE6" w14:textId="77777777" w:rsidTr="007358E7">
        <w:tc>
          <w:tcPr>
            <w:tcW w:w="959" w:type="dxa"/>
            <w:shd w:val="clear" w:color="auto" w:fill="auto"/>
          </w:tcPr>
          <w:p w14:paraId="552F5D8A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</w:tcPr>
          <w:p w14:paraId="15245DA3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7691" w:type="dxa"/>
            <w:shd w:val="clear" w:color="auto" w:fill="auto"/>
          </w:tcPr>
          <w:p w14:paraId="2F28FC46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</w:tr>
    </w:tbl>
    <w:p w14:paraId="35C14ABB" w14:textId="77777777" w:rsidR="00EB37ED" w:rsidRDefault="00EB37ED" w:rsidP="00EB37ED"/>
    <w:p w14:paraId="4F60B129" w14:textId="77777777" w:rsidR="00506020" w:rsidRPr="00121884" w:rsidRDefault="00506020" w:rsidP="00EB37ED"/>
    <w:p w14:paraId="4B794AFC" w14:textId="77777777" w:rsidR="00CE3ADE" w:rsidRDefault="00CE3ADE">
      <w:pPr>
        <w:suppressAutoHyphens w:val="0"/>
        <w:spacing w:after="160" w:line="259" w:lineRule="auto"/>
        <w:rPr>
          <w:rFonts w:cs="Times New Roman"/>
          <w:b/>
          <w:bCs/>
          <w:sz w:val="24"/>
          <w:szCs w:val="36"/>
        </w:rPr>
      </w:pPr>
      <w:r>
        <w:br w:type="page"/>
      </w:r>
    </w:p>
    <w:p w14:paraId="073E7E44" w14:textId="0AD39A67" w:rsidR="00506020" w:rsidRDefault="00506020" w:rsidP="00506020">
      <w:pPr>
        <w:pStyle w:val="berschrift1"/>
      </w:pPr>
      <w:bookmarkStart w:id="1" w:name="_Toc14788361"/>
      <w:bookmarkEnd w:id="0"/>
      <w:r>
        <w:lastRenderedPageBreak/>
        <w:t>OFFENE FRAGEN</w:t>
      </w:r>
      <w:bookmarkEnd w:id="1"/>
    </w:p>
    <w:p w14:paraId="6EE72E5D" w14:textId="250BF413" w:rsidR="00241B24" w:rsidRDefault="00D93E83" w:rsidP="00241B24">
      <w:pPr>
        <w:pStyle w:val="Listenabsatz"/>
        <w:numPr>
          <w:ilvl w:val="0"/>
          <w:numId w:val="47"/>
        </w:numPr>
      </w:pPr>
      <w:r>
        <w:t>API Verbindung Google Places möglich?</w:t>
      </w:r>
    </w:p>
    <w:p w14:paraId="3057B7DE" w14:textId="77777777" w:rsidR="00A13902" w:rsidRPr="00A13902" w:rsidRDefault="00A13902" w:rsidP="00A13902"/>
    <w:p w14:paraId="3F0B5D7E" w14:textId="529A1C6D" w:rsidR="00506020" w:rsidRPr="00D93E83" w:rsidRDefault="00506020" w:rsidP="00506020">
      <w:pPr>
        <w:rPr>
          <w:i/>
        </w:rPr>
      </w:pPr>
      <w:r w:rsidRPr="004A4985">
        <w:rPr>
          <w:i/>
        </w:rPr>
        <w:t xml:space="preserve">Anmerkungen für den PM: </w:t>
      </w:r>
    </w:p>
    <w:p w14:paraId="320E84FD" w14:textId="77777777" w:rsidR="00506020" w:rsidRDefault="00506020" w:rsidP="00506020"/>
    <w:p w14:paraId="0913225E" w14:textId="416CE9D9" w:rsidR="001878B1" w:rsidRDefault="00506020" w:rsidP="00D955A4">
      <w:pPr>
        <w:pStyle w:val="berschrift1"/>
      </w:pPr>
      <w:bookmarkStart w:id="2" w:name="_Toc14788362"/>
      <w:r>
        <w:t>DIE VISION</w:t>
      </w:r>
      <w:bookmarkEnd w:id="2"/>
    </w:p>
    <w:p w14:paraId="0D8D4F03" w14:textId="5EFAF616" w:rsidR="001878B1" w:rsidRDefault="001878B1" w:rsidP="00CE567A">
      <w:pPr>
        <w:pStyle w:val="berschrift2"/>
      </w:pPr>
      <w:r>
        <w:t>Dashboard</w:t>
      </w:r>
    </w:p>
    <w:p w14:paraId="39E30A4F" w14:textId="4EB57150" w:rsidR="00CE567A" w:rsidRDefault="00CE567A" w:rsidP="00D955A4">
      <w:r w:rsidRPr="00CE567A">
        <w:drawing>
          <wp:inline distT="0" distB="0" distL="0" distR="0" wp14:anchorId="21C8DA93" wp14:editId="0B9A44C6">
            <wp:extent cx="5943600" cy="4075430"/>
            <wp:effectExtent l="0" t="0" r="0" b="0"/>
            <wp:docPr id="2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E92CBE6A-0F38-CD27-A5A7-E831F2A21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E92CBE6A-0F38-CD27-A5A7-E831F2A21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FA0" w14:textId="3E1A2F17" w:rsidR="00D955A4" w:rsidRDefault="00830D41" w:rsidP="00D955A4">
      <w:r>
        <w:t xml:space="preserve">Der User öffnet die Software und gelangt direkt auf die Dashboard </w:t>
      </w:r>
      <w:r w:rsidR="00D93E83">
        <w:t>Übersicht,</w:t>
      </w:r>
      <w:r>
        <w:t xml:space="preserve"> auf der </w:t>
      </w:r>
      <w:r w:rsidR="00A85A4F">
        <w:t>die Erinnerungen der Vergangenheit mit den wichtigsten Informationen angezeigt werden.</w:t>
      </w:r>
      <w:r w:rsidR="00D93E83">
        <w:t xml:space="preserve"> </w:t>
      </w:r>
    </w:p>
    <w:p w14:paraId="29255F1B" w14:textId="56168226" w:rsidR="00644946" w:rsidRDefault="00644946" w:rsidP="00D955A4">
      <w:r>
        <w:t xml:space="preserve">Auf diesem Dashboard hat er die Möglichkeit schnell </w:t>
      </w:r>
      <w:r w:rsidR="008C7444">
        <w:t xml:space="preserve">neue </w:t>
      </w:r>
      <w:r>
        <w:t xml:space="preserve">Erinnerungen </w:t>
      </w:r>
      <w:r w:rsidR="008C7444">
        <w:t>hinzuzufügen, alte Erinnerungen zu suchen und bereits vorhandene Erinnerungen zu bearbeiten/löschen.</w:t>
      </w:r>
    </w:p>
    <w:p w14:paraId="4AE9EF11" w14:textId="58BA7E0E" w:rsidR="00EA0337" w:rsidRDefault="00EA0337">
      <w:pPr>
        <w:suppressAutoHyphens w:val="0"/>
        <w:spacing w:after="160" w:line="259" w:lineRule="auto"/>
      </w:pPr>
      <w:r>
        <w:br w:type="page"/>
      </w:r>
    </w:p>
    <w:p w14:paraId="1EBA9302" w14:textId="5A9A1EEC" w:rsidR="00A23B46" w:rsidRDefault="00F12FB0" w:rsidP="00EA0337">
      <w:pPr>
        <w:pStyle w:val="berschrift2"/>
      </w:pPr>
      <w:r>
        <w:lastRenderedPageBreak/>
        <w:t>Neue Erinnerungen anlegen</w:t>
      </w:r>
    </w:p>
    <w:p w14:paraId="69075483" w14:textId="0590024A" w:rsidR="00BC2750" w:rsidRPr="00BC2750" w:rsidRDefault="000F3C71" w:rsidP="00BC2750">
      <w:r w:rsidRPr="000F3C71">
        <w:drawing>
          <wp:inline distT="0" distB="0" distL="0" distR="0" wp14:anchorId="00B48124" wp14:editId="6D5E3F8F">
            <wp:extent cx="5943600" cy="4080510"/>
            <wp:effectExtent l="0" t="0" r="0" b="0"/>
            <wp:docPr id="1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226A7E6D-B2AF-D734-B912-AAE8FEF0F5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226A7E6D-B2AF-D734-B912-AAE8FEF0F5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8FEB" w14:textId="0BD89C2D" w:rsidR="00B2058F" w:rsidRDefault="00EA0337" w:rsidP="00EA0337">
      <w:r>
        <w:t xml:space="preserve">Der User klickt auf das </w:t>
      </w:r>
      <w:r w:rsidR="00FA7DA8">
        <w:t>Inputfeld in der Mitte des Bildschirms, anschließend klappt sich ein</w:t>
      </w:r>
      <w:r w:rsidR="00BC2750">
        <w:t xml:space="preserve"> Popup Menü aus, wo er diverse Informationen über seine Erinnerung eintragen</w:t>
      </w:r>
      <w:r w:rsidR="006D0CE5">
        <w:t xml:space="preserve"> und speichern</w:t>
      </w:r>
      <w:r w:rsidR="00BC2750">
        <w:t xml:space="preserve"> kann.</w:t>
      </w:r>
    </w:p>
    <w:p w14:paraId="2B5B65A2" w14:textId="20F42881" w:rsidR="00B2058F" w:rsidRDefault="000106D5" w:rsidP="00EA0337">
      <w:r>
        <w:t>Zum Bearbeiten</w:t>
      </w:r>
      <w:r w:rsidR="00B2058F">
        <w:t xml:space="preserve"> von Erinnerungen </w:t>
      </w:r>
      <w:r w:rsidR="00224F21">
        <w:t xml:space="preserve">klickt der User auf das bearbeiten Symbol im Dashboard und das selbe Popup öffnet sich mit </w:t>
      </w:r>
      <w:r w:rsidR="008102B2">
        <w:t xml:space="preserve">den Daten der Erinnerung zum </w:t>
      </w:r>
      <w:r>
        <w:t>Bearbeiten</w:t>
      </w:r>
      <w:r w:rsidR="008102B2">
        <w:t>.</w:t>
      </w:r>
    </w:p>
    <w:p w14:paraId="7C50C430" w14:textId="71761206" w:rsidR="000F3C71" w:rsidRDefault="000F3C71">
      <w:pPr>
        <w:suppressAutoHyphens w:val="0"/>
        <w:spacing w:after="160" w:line="259" w:lineRule="auto"/>
      </w:pPr>
      <w:r>
        <w:br w:type="page"/>
      </w:r>
    </w:p>
    <w:p w14:paraId="599E55DB" w14:textId="3946AD32" w:rsidR="00BC2750" w:rsidRDefault="008102B2" w:rsidP="00EA0337">
      <w:r>
        <w:lastRenderedPageBreak/>
        <w:t>Filtern/Suchen</w:t>
      </w:r>
    </w:p>
    <w:p w14:paraId="6CED8453" w14:textId="4D3C9884" w:rsidR="001A22A6" w:rsidRDefault="001A22A6" w:rsidP="00EA0337">
      <w:r w:rsidRPr="001A22A6">
        <w:drawing>
          <wp:inline distT="0" distB="0" distL="0" distR="0" wp14:anchorId="28B3D9DE" wp14:editId="16B9F24B">
            <wp:extent cx="4981734" cy="3240000"/>
            <wp:effectExtent l="0" t="0" r="0" b="0"/>
            <wp:docPr id="3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7269E5DF-B36B-A03A-8400-A2F136342F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7269E5DF-B36B-A03A-8400-A2F136342F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7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F25" w14:textId="79714CBE" w:rsidR="001A22A6" w:rsidRDefault="001A22A6" w:rsidP="00EA0337">
      <w:r w:rsidRPr="001A22A6">
        <w:drawing>
          <wp:inline distT="0" distB="0" distL="0" distR="0" wp14:anchorId="0A9A2065" wp14:editId="55D97079">
            <wp:extent cx="5045374" cy="3471066"/>
            <wp:effectExtent l="0" t="0" r="3175" b="0"/>
            <wp:doc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<a:extLst xmlns:a="http://schemas.openxmlformats.org/drawingml/2006/main">
                <a:ext uri="{FF2B5EF4-FFF2-40B4-BE49-F238E27FC236}">
                  <a16:creationId xmlns:a16="http://schemas.microsoft.com/office/drawing/2014/main" id="{AA29719D-09B5-A8AB-AB4B-F909E7D27D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        <a:extLst>
                        <a:ext uri="{FF2B5EF4-FFF2-40B4-BE49-F238E27FC236}">
                          <a16:creationId xmlns:a16="http://schemas.microsoft.com/office/drawing/2014/main" id="{AA29719D-09B5-A8AB-AB4B-F909E7D27D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74" cy="347106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142A5F7" w14:textId="62381A25" w:rsidR="00506020" w:rsidRDefault="00AC4869" w:rsidP="00506020">
      <w:r>
        <w:t>Neben dem Inputfeld</w:t>
      </w:r>
      <w:r w:rsidR="00957D37">
        <w:t xml:space="preserve"> </w:t>
      </w:r>
      <w:r w:rsidR="000106D5">
        <w:t>zum Anlegen</w:t>
      </w:r>
      <w:r w:rsidR="00957D37">
        <w:t xml:space="preserve"> neuer Erinnerungen, kann der User auf das Filter Symbol klicken. Es klappt sich ein Popup aus </w:t>
      </w:r>
      <w:r w:rsidR="000106D5">
        <w:t>in dem verschiedene Filter</w:t>
      </w:r>
      <w:r w:rsidR="00957D37">
        <w:t xml:space="preserve"> und ein Suchfeld vorhanden sind, um die Erinnerungen zu </w:t>
      </w:r>
      <w:r w:rsidR="001A22A6">
        <w:t xml:space="preserve">filtern. Anschließend </w:t>
      </w:r>
      <w:r w:rsidR="00C15711">
        <w:t>lädt</w:t>
      </w:r>
      <w:r w:rsidR="001A22A6">
        <w:t xml:space="preserve"> das Dashboard neu mit den gefilterten Erinnerungen. Der Filter kann mittels dem „X“ Button </w:t>
      </w:r>
      <w:r w:rsidR="00C15711">
        <w:t>zurückgesetzt werden.</w:t>
      </w:r>
    </w:p>
    <w:p w14:paraId="04E5CC07" w14:textId="77777777" w:rsidR="00506020" w:rsidRPr="004A4985" w:rsidRDefault="00506020" w:rsidP="00506020"/>
    <w:p w14:paraId="223FADA2" w14:textId="77777777" w:rsidR="00506020" w:rsidRDefault="00506020" w:rsidP="00506020">
      <w:pPr>
        <w:pStyle w:val="berschrift1"/>
      </w:pPr>
      <w:bookmarkStart w:id="3" w:name="_Toc14788368"/>
      <w:r>
        <w:t xml:space="preserve">LISTE DER ANFORDERUNGEN / ENTWICKLUNGSPUNKTE </w:t>
      </w:r>
      <w:bookmarkEnd w:id="3"/>
      <w:r w:rsidR="00696124">
        <w:t>INTERN</w:t>
      </w:r>
    </w:p>
    <w:p w14:paraId="327F9F88" w14:textId="293F4A34" w:rsidR="00506020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Registrieren &amp; Login</w:t>
      </w:r>
    </w:p>
    <w:p w14:paraId="53E36AA6" w14:textId="7CC4B406" w:rsidR="00DC0777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Dashboard</w:t>
      </w:r>
      <w:r w:rsidR="005058D2" w:rsidRPr="00666796">
        <w:rPr>
          <w:i/>
        </w:rPr>
        <w:t xml:space="preserve"> mit Übersicht vergangener </w:t>
      </w:r>
      <w:r w:rsidR="00666796" w:rsidRPr="00666796">
        <w:rPr>
          <w:i/>
        </w:rPr>
        <w:t>Erinnerungen</w:t>
      </w:r>
    </w:p>
    <w:p w14:paraId="773D4A67" w14:textId="4D3815A0" w:rsidR="00666796" w:rsidRDefault="00666796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Erinnerungen erstellen</w:t>
      </w:r>
      <w:r w:rsidR="00E142CF">
        <w:rPr>
          <w:i/>
        </w:rPr>
        <w:t>/Bearbeiten</w:t>
      </w:r>
    </w:p>
    <w:p w14:paraId="6B52886F" w14:textId="01C68C55" w:rsidR="00022E11" w:rsidRDefault="00022E11" w:rsidP="00022E11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 (Standardauswahl: heute)</w:t>
      </w:r>
    </w:p>
    <w:p w14:paraId="1D6798B2" w14:textId="4395A3D9" w:rsidR="000372D5" w:rsidRDefault="000372D5" w:rsidP="000372D5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</w:t>
      </w:r>
    </w:p>
    <w:p w14:paraId="0C813BC9" w14:textId="4143FF4D" w:rsidR="00666796" w:rsidRDefault="003E393F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Smiley</w:t>
      </w:r>
      <w:r w:rsidR="00482113">
        <w:rPr>
          <w:i/>
        </w:rPr>
        <w:t xml:space="preserve"> (Laune)</w:t>
      </w:r>
    </w:p>
    <w:p w14:paraId="5B1993CC" w14:textId="2B09D941" w:rsidR="000372D5" w:rsidRDefault="000372D5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Kurze Beschreibung</w:t>
      </w:r>
    </w:p>
    <w:p w14:paraId="4E2A4EF5" w14:textId="67C87B41" w:rsidR="003E393F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Bilderupload</w:t>
      </w:r>
    </w:p>
    <w:p w14:paraId="74D2D049" w14:textId="4B94E3D0" w:rsidR="00F83CDD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</w:t>
      </w:r>
      <w:r w:rsidR="0061510C">
        <w:rPr>
          <w:i/>
        </w:rPr>
        <w:t xml:space="preserve"> mit denen man sich getroffen hat</w:t>
      </w:r>
    </w:p>
    <w:p w14:paraId="242723A7" w14:textId="61E518E7" w:rsidR="0061510C" w:rsidRDefault="0061510C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Aktivitäten</w:t>
      </w:r>
      <w:r w:rsidR="00221DD8">
        <w:rPr>
          <w:i/>
        </w:rPr>
        <w:t xml:space="preserve"> (z.b. laufen, spazieren, </w:t>
      </w:r>
      <w:r w:rsidR="006E605D">
        <w:rPr>
          <w:i/>
        </w:rPr>
        <w:t>wandern, …</w:t>
      </w:r>
      <w:r w:rsidR="00221DD8">
        <w:rPr>
          <w:i/>
        </w:rPr>
        <w:t>)</w:t>
      </w:r>
    </w:p>
    <w:p w14:paraId="4E9DAF30" w14:textId="4EAED0B8" w:rsidR="007D2026" w:rsidRDefault="007D2026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Orte hinzufügen (Wenn möglich über Google Places API</w:t>
      </w:r>
      <w:r w:rsidR="00384ED9">
        <w:rPr>
          <w:i/>
        </w:rPr>
        <w:t>, ansonsten freitext</w:t>
      </w:r>
      <w:r>
        <w:rPr>
          <w:i/>
        </w:rPr>
        <w:t>)</w:t>
      </w:r>
    </w:p>
    <w:p w14:paraId="5B5CC340" w14:textId="12C38831" w:rsidR="00070EAB" w:rsidRDefault="00070EAB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Erinnerung als Favorit taggen</w:t>
      </w:r>
    </w:p>
    <w:p w14:paraId="62939404" w14:textId="44EB6EFA" w:rsidR="00EB7977" w:rsidRDefault="00384ED9" w:rsidP="00EB7977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Filtern</w:t>
      </w:r>
      <w:r w:rsidR="00022E11">
        <w:rPr>
          <w:i/>
        </w:rPr>
        <w:t xml:space="preserve"> nach</w:t>
      </w:r>
      <w:r>
        <w:rPr>
          <w:i/>
        </w:rPr>
        <w:t>/Suchen</w:t>
      </w:r>
      <w:r w:rsidR="00022E11">
        <w:rPr>
          <w:i/>
        </w:rPr>
        <w:t xml:space="preserve"> nach</w:t>
      </w:r>
      <w:r w:rsidR="00E31BF4">
        <w:rPr>
          <w:i/>
        </w:rPr>
        <w:t xml:space="preserve"> (Zwischen den Kategorien sind alles UND Filter</w:t>
      </w:r>
      <w:r w:rsidR="00564AB8">
        <w:rPr>
          <w:i/>
        </w:rPr>
        <w:t>, bei Mehrfachauswahl ODER</w:t>
      </w:r>
      <w:r w:rsidR="00E31BF4">
        <w:rPr>
          <w:i/>
        </w:rPr>
        <w:t>)</w:t>
      </w:r>
    </w:p>
    <w:p w14:paraId="68DA469D" w14:textId="75F9E104" w:rsidR="00384ED9" w:rsidRDefault="00022E11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</w:t>
      </w:r>
    </w:p>
    <w:p w14:paraId="07337D38" w14:textId="48A8CCBA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Favoriten (JA/Nein)</w:t>
      </w:r>
    </w:p>
    <w:p w14:paraId="61CA229A" w14:textId="6844715A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Laune</w:t>
      </w:r>
    </w:p>
    <w:p w14:paraId="0A84E1C8" w14:textId="20BED8E4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 (Mehrfachauswahl)</w:t>
      </w:r>
    </w:p>
    <w:p w14:paraId="0B3C5DCC" w14:textId="7482DBF3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 xml:space="preserve">Aktivitäten </w:t>
      </w:r>
      <w:r>
        <w:rPr>
          <w:i/>
        </w:rPr>
        <w:t>(Mehrfachauswahl)</w:t>
      </w:r>
    </w:p>
    <w:p w14:paraId="7BB374A9" w14:textId="4D4FD499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 xml:space="preserve">Orte </w:t>
      </w:r>
      <w:r>
        <w:rPr>
          <w:i/>
        </w:rPr>
        <w:t>(Mehrfachauswahl)</w:t>
      </w:r>
    </w:p>
    <w:p w14:paraId="68A2B495" w14:textId="67C4DD9B" w:rsidR="00022E11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Titel/Beschreibung</w:t>
      </w:r>
    </w:p>
    <w:p w14:paraId="3F52227E" w14:textId="5CFE4992" w:rsidR="00B10B7A" w:rsidRPr="008031FD" w:rsidRDefault="00564AB8" w:rsidP="00506020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 zurücksetzen</w:t>
      </w:r>
    </w:p>
    <w:p w14:paraId="1D09C729" w14:textId="0E19F163" w:rsidR="00B10B7A" w:rsidRDefault="00B10B7A" w:rsidP="00B10B7A">
      <w:pPr>
        <w:pStyle w:val="berschrift1"/>
      </w:pPr>
      <w:r>
        <w:t>Technologien</w:t>
      </w:r>
    </w:p>
    <w:p w14:paraId="4684C6BA" w14:textId="51645EBE" w:rsidR="00B10B7A" w:rsidRDefault="00382128" w:rsidP="00B10B7A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>Places API</w:t>
      </w:r>
      <w:r w:rsidR="008031FD">
        <w:rPr>
          <w:i/>
        </w:rPr>
        <w:t xml:space="preserve"> (optional)</w:t>
      </w:r>
    </w:p>
    <w:p w14:paraId="0BACAAED" w14:textId="73896F0E" w:rsidR="00382128" w:rsidRPr="00F204EB" w:rsidRDefault="00382128" w:rsidP="00F204EB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 xml:space="preserve">Bilder </w:t>
      </w:r>
      <w:r w:rsidR="00F204EB">
        <w:rPr>
          <w:i/>
        </w:rPr>
        <w:t>Upload</w:t>
      </w:r>
    </w:p>
    <w:p w14:paraId="49A6BF68" w14:textId="77777777" w:rsidR="00B10B7A" w:rsidRPr="004A4985" w:rsidRDefault="00B10B7A" w:rsidP="00506020">
      <w:pPr>
        <w:rPr>
          <w:i/>
        </w:rPr>
      </w:pPr>
    </w:p>
    <w:p w14:paraId="76D94836" w14:textId="77777777" w:rsidR="00506020" w:rsidRDefault="00506020" w:rsidP="00506020">
      <w:pPr>
        <w:suppressAutoHyphens w:val="0"/>
        <w:spacing w:after="160" w:line="259" w:lineRule="auto"/>
      </w:pPr>
    </w:p>
    <w:p w14:paraId="08B43D47" w14:textId="77777777" w:rsidR="00506020" w:rsidRDefault="00506020" w:rsidP="00506020"/>
    <w:p w14:paraId="43C84DB3" w14:textId="2E1770E6" w:rsidR="00506020" w:rsidRPr="00BE04A1" w:rsidRDefault="00506020" w:rsidP="00BE04A1">
      <w:pPr>
        <w:rPr>
          <w:color w:val="FFFFFF" w:themeColor="background1"/>
        </w:rPr>
      </w:pPr>
      <w:r w:rsidRPr="006405E8">
        <w:rPr>
          <w:color w:val="FFFFFF" w:themeColor="background1"/>
          <w:highlight w:val="blue"/>
        </w:rPr>
        <w:t>-------------------------------------------------- Hier endet das Dokument derzeit ----------------------------</w:t>
      </w:r>
    </w:p>
    <w:sectPr w:rsidR="00506020" w:rsidRPr="00BE04A1" w:rsidSect="00FF1E41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titlePg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ABADF" w14:textId="77777777" w:rsidR="00070446" w:rsidRDefault="00070446">
      <w:pPr>
        <w:spacing w:line="240" w:lineRule="auto"/>
      </w:pPr>
      <w:r>
        <w:separator/>
      </w:r>
    </w:p>
  </w:endnote>
  <w:endnote w:type="continuationSeparator" w:id="0">
    <w:p w14:paraId="4D81678B" w14:textId="77777777" w:rsidR="00070446" w:rsidRDefault="000704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30B0" w14:textId="77777777" w:rsidR="00AF01BA" w:rsidRDefault="00FF1E41">
    <w:pPr>
      <w:pStyle w:val="Fuzeile"/>
      <w:jc w:val="right"/>
    </w:pPr>
    <w:r>
      <w:fldChar w:fldCharType="begin"/>
    </w:r>
    <w:r w:rsidR="00AF01BA">
      <w:instrText xml:space="preserve"> PAGE </w:instrText>
    </w:r>
    <w:r>
      <w:fldChar w:fldCharType="separate"/>
    </w:r>
    <w:r w:rsidR="00696124">
      <w:rPr>
        <w:noProof/>
      </w:rPr>
      <w:t>2</w:t>
    </w:r>
    <w:r>
      <w:fldChar w:fldCharType="end"/>
    </w:r>
  </w:p>
  <w:p w14:paraId="742370C1" w14:textId="77777777" w:rsidR="00AF01BA" w:rsidRDefault="00AF01B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72D3F" w14:textId="77777777" w:rsidR="000D73C4" w:rsidRPr="00485C67" w:rsidRDefault="002D214B">
    <w:pPr>
      <w:pStyle w:val="Fuzeile"/>
      <w:rPr>
        <w:sz w:val="18"/>
        <w:szCs w:val="18"/>
      </w:rPr>
    </w:pPr>
    <w:r>
      <w:fldChar w:fldCharType="begin"/>
    </w:r>
    <w:r>
      <w:instrText xml:space="preserve"> FILENAME  \p  \* MERGEFORMAT </w:instrText>
    </w:r>
    <w:r>
      <w:fldChar w:fldCharType="separate"/>
    </w:r>
    <w:r w:rsidR="00D955A4" w:rsidRPr="00D955A4">
      <w:rPr>
        <w:noProof/>
        <w:sz w:val="18"/>
        <w:szCs w:val="18"/>
      </w:rPr>
      <w:t>Dokument2</w:t>
    </w:r>
    <w:r>
      <w:rPr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24C0C" w14:textId="77777777" w:rsidR="00070446" w:rsidRDefault="00070446">
      <w:pPr>
        <w:spacing w:line="240" w:lineRule="auto"/>
      </w:pPr>
      <w:r>
        <w:separator/>
      </w:r>
    </w:p>
  </w:footnote>
  <w:footnote w:type="continuationSeparator" w:id="0">
    <w:p w14:paraId="42845B65" w14:textId="77777777" w:rsidR="00070446" w:rsidRDefault="000704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4F6D" w14:textId="77777777" w:rsidR="00AF01BA" w:rsidRDefault="00AF01BA">
    <w:pPr>
      <w:pStyle w:val="Kopfzeile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FE67" w14:textId="18F544E3" w:rsidR="005E4F0F" w:rsidRPr="000D73C4" w:rsidRDefault="002D214B" w:rsidP="000D73C4">
    <w:pPr>
      <w:pStyle w:val="Kopfzeile"/>
      <w:tabs>
        <w:tab w:val="clear" w:pos="4536"/>
        <w:tab w:val="clear" w:pos="9072"/>
        <w:tab w:val="right" w:pos="9356"/>
      </w:tabs>
      <w:spacing w:line="240" w:lineRule="auto"/>
      <w:rPr>
        <w:sz w:val="18"/>
        <w:szCs w:val="18"/>
      </w:rPr>
    </w:pPr>
    <w:r>
      <w:fldChar w:fldCharType="begin"/>
    </w:r>
    <w:r>
      <w:instrText xml:space="preserve"> STYLEREF  Titel  \* MERGEFORMAT </w:instrText>
    </w:r>
    <w:r>
      <w:fldChar w:fldCharType="separate"/>
    </w:r>
    <w:r w:rsidRPr="002D214B">
      <w:rPr>
        <w:noProof/>
        <w:sz w:val="18"/>
        <w:szCs w:val="18"/>
      </w:rPr>
      <w:t>Projekt</w:t>
    </w:r>
    <w:r>
      <w:rPr>
        <w:noProof/>
      </w:rPr>
      <w:t>: Dear Diary</w:t>
    </w:r>
    <w:r>
      <w:rPr>
        <w:noProof/>
      </w:rPr>
      <w:fldChar w:fldCharType="end"/>
    </w:r>
    <w:r w:rsidR="005E4F0F" w:rsidRPr="000D73C4">
      <w:rPr>
        <w:sz w:val="18"/>
        <w:szCs w:val="18"/>
      </w:rPr>
      <w:tab/>
    </w:r>
    <w:r w:rsidR="005E4F0F" w:rsidRPr="000D73C4">
      <w:rPr>
        <w:sz w:val="18"/>
        <w:szCs w:val="18"/>
      </w:rPr>
      <w:br/>
    </w:r>
    <w:r>
      <w:fldChar w:fldCharType="begin"/>
    </w:r>
    <w:r>
      <w:instrText xml:space="preserve"> STYLEREF  Projekt_Nr  \* MERGEFORMAT </w:instrText>
    </w:r>
    <w:r>
      <w:fldChar w:fldCharType="separate"/>
    </w:r>
    <w:r>
      <w:rPr>
        <w:noProof/>
      </w:rPr>
      <w:t>0815</w:t>
    </w:r>
    <w:r>
      <w:rPr>
        <w:noProof/>
      </w:rPr>
      <w:fldChar w:fldCharType="end"/>
    </w:r>
    <w:r w:rsidR="00906C25">
      <w:rPr>
        <w:sz w:val="18"/>
        <w:szCs w:val="18"/>
      </w:rPr>
      <w:t xml:space="preserve"> - </w:t>
    </w:r>
    <w:r>
      <w:fldChar w:fldCharType="begin"/>
    </w:r>
    <w:r>
      <w:instrText xml:space="preserve"> STYLEREF  Projekt_Status  \* MERGEFORMAT </w:instrText>
    </w:r>
    <w:r>
      <w:fldChar w:fldCharType="separate"/>
    </w:r>
    <w:r w:rsidRPr="002D214B">
      <w:rPr>
        <w:noProof/>
        <w:sz w:val="18"/>
        <w:szCs w:val="18"/>
      </w:rPr>
      <w:t>Entwurf</w:t>
    </w:r>
    <w:r>
      <w:rPr>
        <w:noProof/>
        <w:sz w:val="18"/>
        <w:szCs w:val="18"/>
      </w:rPr>
      <w:fldChar w:fldCharType="end"/>
    </w:r>
    <w:r w:rsidR="00906C25">
      <w:rPr>
        <w:sz w:val="18"/>
        <w:szCs w:val="18"/>
      </w:rPr>
      <w:t xml:space="preserve"> -</w:t>
    </w:r>
    <w:r w:rsidR="000D73C4" w:rsidRPr="000D73C4">
      <w:rPr>
        <w:sz w:val="18"/>
        <w:szCs w:val="18"/>
      </w:rPr>
      <w:t xml:space="preserve"> </w:t>
    </w:r>
    <w:r>
      <w:fldChar w:fldCharType="begin"/>
    </w:r>
    <w:r>
      <w:instrText xml:space="preserve"> STYLEREF  Projekt_VersionVom  \* MERGEFORMAT </w:instrText>
    </w:r>
    <w:r>
      <w:fldChar w:fldCharType="separate"/>
    </w:r>
    <w:r w:rsidRPr="002D214B">
      <w:rPr>
        <w:noProof/>
        <w:sz w:val="18"/>
        <w:szCs w:val="18"/>
      </w:rPr>
      <w:t>18.06.</w:t>
    </w:r>
    <w:r>
      <w:rPr>
        <w:noProof/>
      </w:rPr>
      <w:t>2022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4F0CE10"/>
    <w:lvl w:ilvl="0">
      <w:start w:val="1"/>
      <w:numFmt w:val="decimal"/>
      <w:pStyle w:val="Aufzhlung"/>
      <w:lvlText w:val="%1."/>
      <w:lvlJc w:val="left"/>
      <w:pPr>
        <w:tabs>
          <w:tab w:val="num" w:pos="0"/>
        </w:tabs>
        <w:ind w:left="50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pStyle w:val="Auflistung"/>
      <w:lvlText w:val="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3" w15:restartNumberingAfterBreak="0">
    <w:nsid w:val="00306720"/>
    <w:multiLevelType w:val="hybridMultilevel"/>
    <w:tmpl w:val="04905A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31F89"/>
    <w:multiLevelType w:val="hybridMultilevel"/>
    <w:tmpl w:val="25F239E0"/>
    <w:lvl w:ilvl="0" w:tplc="57E6ABB6">
      <w:start w:val="1"/>
      <w:numFmt w:val="decimal"/>
      <w:lvlText w:val="%1."/>
      <w:lvlJc w:val="left"/>
      <w:pPr>
        <w:ind w:left="503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9DA8AD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93E2D0E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7" w15:restartNumberingAfterBreak="0">
    <w:nsid w:val="3F1264EA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8" w15:restartNumberingAfterBreak="0">
    <w:nsid w:val="485B1401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9" w15:restartNumberingAfterBreak="0">
    <w:nsid w:val="58AF714F"/>
    <w:multiLevelType w:val="hybridMultilevel"/>
    <w:tmpl w:val="8D8CCDB8"/>
    <w:lvl w:ilvl="0" w:tplc="04070019">
      <w:start w:val="1"/>
      <w:numFmt w:val="lowerLetter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649456C3"/>
    <w:multiLevelType w:val="hybridMultilevel"/>
    <w:tmpl w:val="F774BD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454784">
    <w:abstractNumId w:val="0"/>
  </w:num>
  <w:num w:numId="2" w16cid:durableId="1628046376">
    <w:abstractNumId w:val="1"/>
  </w:num>
  <w:num w:numId="3" w16cid:durableId="1657562775">
    <w:abstractNumId w:val="2"/>
  </w:num>
  <w:num w:numId="4" w16cid:durableId="2043239431">
    <w:abstractNumId w:val="5"/>
  </w:num>
  <w:num w:numId="5" w16cid:durableId="1082021310">
    <w:abstractNumId w:val="7"/>
    <w:lvlOverride w:ilvl="0">
      <w:startOverride w:val="1"/>
    </w:lvlOverride>
  </w:num>
  <w:num w:numId="6" w16cid:durableId="2796516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1188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445608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038383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08042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87335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4818503">
    <w:abstractNumId w:val="8"/>
  </w:num>
  <w:num w:numId="13" w16cid:durableId="605432229">
    <w:abstractNumId w:val="6"/>
  </w:num>
  <w:num w:numId="14" w16cid:durableId="13756196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135087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50531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899950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350820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76765410">
    <w:abstractNumId w:val="9"/>
  </w:num>
  <w:num w:numId="20" w16cid:durableId="3522729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708110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90825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129394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055336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99926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097661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616378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302462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38561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977663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804472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995405684">
    <w:abstractNumId w:val="1"/>
  </w:num>
  <w:num w:numId="33" w16cid:durableId="983898755">
    <w:abstractNumId w:val="1"/>
  </w:num>
  <w:num w:numId="34" w16cid:durableId="13488656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079358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663777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63580990">
    <w:abstractNumId w:val="4"/>
  </w:num>
  <w:num w:numId="38" w16cid:durableId="1506047035">
    <w:abstractNumId w:val="4"/>
    <w:lvlOverride w:ilvl="0">
      <w:startOverride w:val="1"/>
    </w:lvlOverride>
  </w:num>
  <w:num w:numId="39" w16cid:durableId="1567571508">
    <w:abstractNumId w:val="4"/>
    <w:lvlOverride w:ilvl="0">
      <w:startOverride w:val="1"/>
    </w:lvlOverride>
  </w:num>
  <w:num w:numId="40" w16cid:durableId="491331021">
    <w:abstractNumId w:val="4"/>
    <w:lvlOverride w:ilvl="0">
      <w:startOverride w:val="1"/>
    </w:lvlOverride>
  </w:num>
  <w:num w:numId="41" w16cid:durableId="2082094381">
    <w:abstractNumId w:val="1"/>
  </w:num>
  <w:num w:numId="42" w16cid:durableId="1064833602">
    <w:abstractNumId w:val="4"/>
    <w:lvlOverride w:ilvl="0">
      <w:startOverride w:val="1"/>
    </w:lvlOverride>
  </w:num>
  <w:num w:numId="43" w16cid:durableId="193200849">
    <w:abstractNumId w:val="0"/>
  </w:num>
  <w:num w:numId="44" w16cid:durableId="1417729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433210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607590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024592518">
    <w:abstractNumId w:val="10"/>
  </w:num>
  <w:num w:numId="48" w16cid:durableId="851261439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5A4"/>
    <w:rsid w:val="00002384"/>
    <w:rsid w:val="000106D5"/>
    <w:rsid w:val="00022E11"/>
    <w:rsid w:val="000259D8"/>
    <w:rsid w:val="0002639D"/>
    <w:rsid w:val="00026DED"/>
    <w:rsid w:val="000372D5"/>
    <w:rsid w:val="00057BB2"/>
    <w:rsid w:val="000627D9"/>
    <w:rsid w:val="0006429F"/>
    <w:rsid w:val="00070446"/>
    <w:rsid w:val="00070EAB"/>
    <w:rsid w:val="00077F19"/>
    <w:rsid w:val="000A7B2B"/>
    <w:rsid w:val="000C51D3"/>
    <w:rsid w:val="000D20BF"/>
    <w:rsid w:val="000D2B91"/>
    <w:rsid w:val="000D73C4"/>
    <w:rsid w:val="000E77ED"/>
    <w:rsid w:val="000F3C71"/>
    <w:rsid w:val="000F7855"/>
    <w:rsid w:val="0011199F"/>
    <w:rsid w:val="00121884"/>
    <w:rsid w:val="00124F14"/>
    <w:rsid w:val="0013620E"/>
    <w:rsid w:val="00136962"/>
    <w:rsid w:val="00136CB7"/>
    <w:rsid w:val="00142642"/>
    <w:rsid w:val="0015167B"/>
    <w:rsid w:val="00152445"/>
    <w:rsid w:val="001553AF"/>
    <w:rsid w:val="0016497C"/>
    <w:rsid w:val="00177B31"/>
    <w:rsid w:val="001822C1"/>
    <w:rsid w:val="001878B1"/>
    <w:rsid w:val="001A0C32"/>
    <w:rsid w:val="001A19CD"/>
    <w:rsid w:val="001A22A6"/>
    <w:rsid w:val="001A77E3"/>
    <w:rsid w:val="001B1863"/>
    <w:rsid w:val="001B329B"/>
    <w:rsid w:val="001B65FD"/>
    <w:rsid w:val="001C53BF"/>
    <w:rsid w:val="001C628A"/>
    <w:rsid w:val="001D093B"/>
    <w:rsid w:val="001F22B6"/>
    <w:rsid w:val="00206993"/>
    <w:rsid w:val="00221DD8"/>
    <w:rsid w:val="00224F21"/>
    <w:rsid w:val="002256A6"/>
    <w:rsid w:val="002327EE"/>
    <w:rsid w:val="00237C1C"/>
    <w:rsid w:val="00241B24"/>
    <w:rsid w:val="0025212B"/>
    <w:rsid w:val="0028107C"/>
    <w:rsid w:val="002A2684"/>
    <w:rsid w:val="002C4218"/>
    <w:rsid w:val="002D214B"/>
    <w:rsid w:val="002E2785"/>
    <w:rsid w:val="002E489D"/>
    <w:rsid w:val="002E5E98"/>
    <w:rsid w:val="00300983"/>
    <w:rsid w:val="00305387"/>
    <w:rsid w:val="00306578"/>
    <w:rsid w:val="00317235"/>
    <w:rsid w:val="00334CF5"/>
    <w:rsid w:val="0034443B"/>
    <w:rsid w:val="003453BA"/>
    <w:rsid w:val="0034667A"/>
    <w:rsid w:val="00355409"/>
    <w:rsid w:val="00357C77"/>
    <w:rsid w:val="0037139B"/>
    <w:rsid w:val="00382128"/>
    <w:rsid w:val="003833AC"/>
    <w:rsid w:val="00384ED9"/>
    <w:rsid w:val="00387402"/>
    <w:rsid w:val="003963A0"/>
    <w:rsid w:val="003B3B14"/>
    <w:rsid w:val="003E393F"/>
    <w:rsid w:val="004017B1"/>
    <w:rsid w:val="0041751E"/>
    <w:rsid w:val="00421EA1"/>
    <w:rsid w:val="00434E88"/>
    <w:rsid w:val="0043619E"/>
    <w:rsid w:val="00437732"/>
    <w:rsid w:val="00445884"/>
    <w:rsid w:val="004705B9"/>
    <w:rsid w:val="00474DDE"/>
    <w:rsid w:val="00474F3F"/>
    <w:rsid w:val="00482113"/>
    <w:rsid w:val="0048330C"/>
    <w:rsid w:val="00485C67"/>
    <w:rsid w:val="004A0228"/>
    <w:rsid w:val="004A452C"/>
    <w:rsid w:val="004A4985"/>
    <w:rsid w:val="004A49D1"/>
    <w:rsid w:val="004B342A"/>
    <w:rsid w:val="004B5A0D"/>
    <w:rsid w:val="004C3C61"/>
    <w:rsid w:val="004E5EF4"/>
    <w:rsid w:val="004F3F9D"/>
    <w:rsid w:val="004F6132"/>
    <w:rsid w:val="00504490"/>
    <w:rsid w:val="005058D2"/>
    <w:rsid w:val="00506020"/>
    <w:rsid w:val="005142A3"/>
    <w:rsid w:val="005210AE"/>
    <w:rsid w:val="00521275"/>
    <w:rsid w:val="005379EA"/>
    <w:rsid w:val="00537A41"/>
    <w:rsid w:val="00542D62"/>
    <w:rsid w:val="005479EF"/>
    <w:rsid w:val="00564AB8"/>
    <w:rsid w:val="0056582B"/>
    <w:rsid w:val="00565FDD"/>
    <w:rsid w:val="00566C2D"/>
    <w:rsid w:val="005A5C46"/>
    <w:rsid w:val="005B46DA"/>
    <w:rsid w:val="005E4F0F"/>
    <w:rsid w:val="005F4A36"/>
    <w:rsid w:val="005F7A27"/>
    <w:rsid w:val="00600360"/>
    <w:rsid w:val="0060153E"/>
    <w:rsid w:val="00601FE6"/>
    <w:rsid w:val="00603075"/>
    <w:rsid w:val="00604F49"/>
    <w:rsid w:val="0061510C"/>
    <w:rsid w:val="00640BF6"/>
    <w:rsid w:val="00644946"/>
    <w:rsid w:val="00657DAD"/>
    <w:rsid w:val="00662271"/>
    <w:rsid w:val="00666796"/>
    <w:rsid w:val="006751C8"/>
    <w:rsid w:val="006769E4"/>
    <w:rsid w:val="00692BDC"/>
    <w:rsid w:val="00696124"/>
    <w:rsid w:val="006A05BE"/>
    <w:rsid w:val="006A7BAB"/>
    <w:rsid w:val="006C0028"/>
    <w:rsid w:val="006C57E4"/>
    <w:rsid w:val="006C6F3F"/>
    <w:rsid w:val="006D0CE5"/>
    <w:rsid w:val="006D3B80"/>
    <w:rsid w:val="006E2214"/>
    <w:rsid w:val="006E605D"/>
    <w:rsid w:val="006E7BFB"/>
    <w:rsid w:val="006F0DC5"/>
    <w:rsid w:val="006F353D"/>
    <w:rsid w:val="00707CDD"/>
    <w:rsid w:val="00716DBD"/>
    <w:rsid w:val="00721FC4"/>
    <w:rsid w:val="00732B17"/>
    <w:rsid w:val="00735AD8"/>
    <w:rsid w:val="00736025"/>
    <w:rsid w:val="00767E5F"/>
    <w:rsid w:val="007815E9"/>
    <w:rsid w:val="00792395"/>
    <w:rsid w:val="007A7954"/>
    <w:rsid w:val="007B1C16"/>
    <w:rsid w:val="007B2D43"/>
    <w:rsid w:val="007D2026"/>
    <w:rsid w:val="007D6F40"/>
    <w:rsid w:val="007E4FDF"/>
    <w:rsid w:val="007F3EA1"/>
    <w:rsid w:val="008014BC"/>
    <w:rsid w:val="008031FD"/>
    <w:rsid w:val="00807E8D"/>
    <w:rsid w:val="008102B2"/>
    <w:rsid w:val="00810B5F"/>
    <w:rsid w:val="0081717E"/>
    <w:rsid w:val="00830BAE"/>
    <w:rsid w:val="00830D41"/>
    <w:rsid w:val="0084706E"/>
    <w:rsid w:val="008615B8"/>
    <w:rsid w:val="00863C2E"/>
    <w:rsid w:val="00873EE1"/>
    <w:rsid w:val="0087572E"/>
    <w:rsid w:val="00890037"/>
    <w:rsid w:val="008B26A9"/>
    <w:rsid w:val="008C3200"/>
    <w:rsid w:val="008C7444"/>
    <w:rsid w:val="008D5753"/>
    <w:rsid w:val="008F3414"/>
    <w:rsid w:val="008F7030"/>
    <w:rsid w:val="00906C25"/>
    <w:rsid w:val="009236FD"/>
    <w:rsid w:val="00926584"/>
    <w:rsid w:val="0093676B"/>
    <w:rsid w:val="00957D37"/>
    <w:rsid w:val="00976B6E"/>
    <w:rsid w:val="00982777"/>
    <w:rsid w:val="00994591"/>
    <w:rsid w:val="009D52F9"/>
    <w:rsid w:val="009E0641"/>
    <w:rsid w:val="009E7D34"/>
    <w:rsid w:val="009F6AD7"/>
    <w:rsid w:val="00A011FB"/>
    <w:rsid w:val="00A0217F"/>
    <w:rsid w:val="00A13902"/>
    <w:rsid w:val="00A17DC1"/>
    <w:rsid w:val="00A23B46"/>
    <w:rsid w:val="00A23E57"/>
    <w:rsid w:val="00A24F90"/>
    <w:rsid w:val="00A46472"/>
    <w:rsid w:val="00A8058F"/>
    <w:rsid w:val="00A80609"/>
    <w:rsid w:val="00A85A4F"/>
    <w:rsid w:val="00A92784"/>
    <w:rsid w:val="00A954D4"/>
    <w:rsid w:val="00AB22F0"/>
    <w:rsid w:val="00AB36A8"/>
    <w:rsid w:val="00AC4869"/>
    <w:rsid w:val="00AF01BA"/>
    <w:rsid w:val="00AF491D"/>
    <w:rsid w:val="00B01527"/>
    <w:rsid w:val="00B10B7A"/>
    <w:rsid w:val="00B2058F"/>
    <w:rsid w:val="00B303F0"/>
    <w:rsid w:val="00B40597"/>
    <w:rsid w:val="00B415DA"/>
    <w:rsid w:val="00B42A91"/>
    <w:rsid w:val="00B46078"/>
    <w:rsid w:val="00B71162"/>
    <w:rsid w:val="00BB1542"/>
    <w:rsid w:val="00BB41D9"/>
    <w:rsid w:val="00BC2750"/>
    <w:rsid w:val="00BE04A1"/>
    <w:rsid w:val="00C0466C"/>
    <w:rsid w:val="00C14376"/>
    <w:rsid w:val="00C14B3A"/>
    <w:rsid w:val="00C15711"/>
    <w:rsid w:val="00C30D91"/>
    <w:rsid w:val="00C31006"/>
    <w:rsid w:val="00C42E4A"/>
    <w:rsid w:val="00C4455B"/>
    <w:rsid w:val="00C54CBB"/>
    <w:rsid w:val="00C8437A"/>
    <w:rsid w:val="00C86495"/>
    <w:rsid w:val="00CA5476"/>
    <w:rsid w:val="00CD7B11"/>
    <w:rsid w:val="00CE3ADE"/>
    <w:rsid w:val="00CE567A"/>
    <w:rsid w:val="00CF0486"/>
    <w:rsid w:val="00CF6575"/>
    <w:rsid w:val="00CF67CF"/>
    <w:rsid w:val="00D1054D"/>
    <w:rsid w:val="00D25843"/>
    <w:rsid w:val="00D3218A"/>
    <w:rsid w:val="00D8448B"/>
    <w:rsid w:val="00D9288A"/>
    <w:rsid w:val="00D93E83"/>
    <w:rsid w:val="00D955A4"/>
    <w:rsid w:val="00DB17F7"/>
    <w:rsid w:val="00DB3F0C"/>
    <w:rsid w:val="00DB7197"/>
    <w:rsid w:val="00DC0777"/>
    <w:rsid w:val="00DC2C03"/>
    <w:rsid w:val="00DC404A"/>
    <w:rsid w:val="00DE0AD0"/>
    <w:rsid w:val="00DF303E"/>
    <w:rsid w:val="00DF7C85"/>
    <w:rsid w:val="00E05AA2"/>
    <w:rsid w:val="00E142CF"/>
    <w:rsid w:val="00E257D6"/>
    <w:rsid w:val="00E31BF4"/>
    <w:rsid w:val="00E34BD2"/>
    <w:rsid w:val="00E35142"/>
    <w:rsid w:val="00E63032"/>
    <w:rsid w:val="00E829C1"/>
    <w:rsid w:val="00EA0337"/>
    <w:rsid w:val="00EA62FA"/>
    <w:rsid w:val="00EB37ED"/>
    <w:rsid w:val="00EB7977"/>
    <w:rsid w:val="00EC0D09"/>
    <w:rsid w:val="00EE7338"/>
    <w:rsid w:val="00EF07E0"/>
    <w:rsid w:val="00F00B9B"/>
    <w:rsid w:val="00F021E9"/>
    <w:rsid w:val="00F11B98"/>
    <w:rsid w:val="00F12FB0"/>
    <w:rsid w:val="00F14192"/>
    <w:rsid w:val="00F204EB"/>
    <w:rsid w:val="00F228E2"/>
    <w:rsid w:val="00F276B0"/>
    <w:rsid w:val="00F46058"/>
    <w:rsid w:val="00F46F7D"/>
    <w:rsid w:val="00F518D4"/>
    <w:rsid w:val="00F83CDD"/>
    <w:rsid w:val="00FA7DA8"/>
    <w:rsid w:val="00FB71DF"/>
    <w:rsid w:val="00FC14B4"/>
    <w:rsid w:val="00FC19D2"/>
    <w:rsid w:val="00FD2067"/>
    <w:rsid w:val="00FD4CB2"/>
    <w:rsid w:val="00FE27C0"/>
    <w:rsid w:val="00FE2CF0"/>
    <w:rsid w:val="00FE2E3E"/>
    <w:rsid w:val="00FF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2166DD"/>
  <w15:docId w15:val="{FACD065F-4CFE-48D0-995F-F5F23677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E77ED"/>
    <w:pPr>
      <w:suppressAutoHyphens/>
      <w:spacing w:after="0" w:line="360" w:lineRule="auto"/>
    </w:pPr>
    <w:rPr>
      <w:rFonts w:ascii="Segoe UI" w:eastAsia="SimSun" w:hAnsi="Segoe UI" w:cs="Arial"/>
      <w:color w:val="404040"/>
      <w:sz w:val="20"/>
      <w:lang w:eastAsia="ar-SA"/>
    </w:rPr>
  </w:style>
  <w:style w:type="paragraph" w:styleId="berschrift1">
    <w:name w:val="heading 1"/>
    <w:aliases w:val="IP Überschrift 1"/>
    <w:basedOn w:val="Standard"/>
    <w:next w:val="Standard"/>
    <w:link w:val="berschrift1Zchn"/>
    <w:qFormat/>
    <w:rsid w:val="000E77ED"/>
    <w:pPr>
      <w:keepNext/>
      <w:keepLines/>
      <w:numPr>
        <w:numId w:val="1"/>
      </w:numPr>
      <w:outlineLvl w:val="0"/>
    </w:pPr>
    <w:rPr>
      <w:rFonts w:cs="Times New Roman"/>
      <w:b/>
      <w:bCs/>
      <w:caps/>
      <w:sz w:val="24"/>
      <w:szCs w:val="36"/>
    </w:rPr>
  </w:style>
  <w:style w:type="paragraph" w:styleId="berschrift2">
    <w:name w:val="heading 2"/>
    <w:aliases w:val="IP Überschrift 2"/>
    <w:basedOn w:val="Standard"/>
    <w:next w:val="Standard"/>
    <w:link w:val="berschrift2Zchn"/>
    <w:qFormat/>
    <w:rsid w:val="00CE3ADE"/>
    <w:pPr>
      <w:keepNext/>
      <w:keepLines/>
      <w:numPr>
        <w:ilvl w:val="1"/>
        <w:numId w:val="1"/>
      </w:numPr>
      <w:spacing w:before="360"/>
      <w:outlineLvl w:val="1"/>
    </w:pPr>
    <w:rPr>
      <w:rFonts w:cs="Times New Roman"/>
      <w:b/>
      <w:bCs/>
      <w:szCs w:val="28"/>
    </w:rPr>
  </w:style>
  <w:style w:type="paragraph" w:styleId="berschrift3">
    <w:name w:val="heading 3"/>
    <w:aliases w:val="IP Überschrift 3"/>
    <w:basedOn w:val="Standard"/>
    <w:next w:val="Standard"/>
    <w:link w:val="berschrift3Zchn"/>
    <w:qFormat/>
    <w:rsid w:val="00CE3ADE"/>
    <w:pPr>
      <w:keepNext/>
      <w:keepLines/>
      <w:numPr>
        <w:ilvl w:val="2"/>
        <w:numId w:val="1"/>
      </w:numPr>
      <w:spacing w:before="200"/>
      <w:outlineLvl w:val="2"/>
    </w:pPr>
    <w:rPr>
      <w:rFonts w:cs="Times New Roman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E3ADE"/>
    <w:pPr>
      <w:keepNext/>
      <w:keepLines/>
      <w:numPr>
        <w:ilvl w:val="3"/>
        <w:numId w:val="4"/>
      </w:numPr>
      <w:suppressAutoHyphens w:val="0"/>
      <w:spacing w:before="200"/>
      <w:outlineLvl w:val="3"/>
    </w:pPr>
    <w:rPr>
      <w:rFonts w:ascii="Calibri Light" w:hAnsi="Calibri Light" w:cs="Times New Roman"/>
      <w:b/>
      <w:bCs/>
      <w:i/>
      <w:iCs/>
      <w:color w:val="000000"/>
      <w:lang w:eastAsia="ja-JP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E3ADE"/>
    <w:pPr>
      <w:keepNext/>
      <w:keepLines/>
      <w:numPr>
        <w:ilvl w:val="4"/>
        <w:numId w:val="4"/>
      </w:numPr>
      <w:suppressAutoHyphens w:val="0"/>
      <w:spacing w:before="200"/>
      <w:outlineLvl w:val="4"/>
    </w:pPr>
    <w:rPr>
      <w:rFonts w:ascii="Calibri Light" w:hAnsi="Calibri Light" w:cs="Times New Roman"/>
      <w:color w:val="252525"/>
      <w:lang w:eastAsia="ja-JP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E3ADE"/>
    <w:pPr>
      <w:keepNext/>
      <w:keepLines/>
      <w:numPr>
        <w:ilvl w:val="5"/>
        <w:numId w:val="4"/>
      </w:numPr>
      <w:suppressAutoHyphens w:val="0"/>
      <w:spacing w:before="200"/>
      <w:outlineLvl w:val="5"/>
    </w:pPr>
    <w:rPr>
      <w:rFonts w:ascii="Calibri Light" w:hAnsi="Calibri Light" w:cs="Times New Roman"/>
      <w:i/>
      <w:iCs/>
      <w:color w:val="252525"/>
      <w:lang w:eastAsia="ja-JP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E3ADE"/>
    <w:pPr>
      <w:keepNext/>
      <w:keepLines/>
      <w:numPr>
        <w:ilvl w:val="6"/>
        <w:numId w:val="4"/>
      </w:numPr>
      <w:suppressAutoHyphens w:val="0"/>
      <w:spacing w:before="200"/>
      <w:outlineLvl w:val="6"/>
    </w:pPr>
    <w:rPr>
      <w:rFonts w:ascii="Calibri Light" w:hAnsi="Calibri Light" w:cs="Times New Roman"/>
      <w:i/>
      <w:iCs/>
      <w:lang w:eastAsia="ja-JP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E3ADE"/>
    <w:pPr>
      <w:keepNext/>
      <w:keepLines/>
      <w:numPr>
        <w:ilvl w:val="7"/>
        <w:numId w:val="4"/>
      </w:numPr>
      <w:suppressAutoHyphens w:val="0"/>
      <w:spacing w:before="200"/>
      <w:outlineLvl w:val="7"/>
    </w:pPr>
    <w:rPr>
      <w:rFonts w:ascii="Calibri Light" w:hAnsi="Calibri Light" w:cs="Times New Roman"/>
      <w:szCs w:val="20"/>
      <w:lang w:eastAsia="ja-JP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E3ADE"/>
    <w:pPr>
      <w:keepNext/>
      <w:keepLines/>
      <w:numPr>
        <w:ilvl w:val="8"/>
        <w:numId w:val="4"/>
      </w:numPr>
      <w:suppressAutoHyphens w:val="0"/>
      <w:spacing w:before="200"/>
      <w:outlineLvl w:val="8"/>
    </w:pPr>
    <w:rPr>
      <w:rFonts w:ascii="Calibri Light" w:hAnsi="Calibri Light" w:cs="Times New Roman"/>
      <w:i/>
      <w:iCs/>
      <w:szCs w:val="20"/>
      <w:lang w:eastAsia="ja-JP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IP Überschrift 1 Zchn"/>
    <w:basedOn w:val="Absatz-Standardschriftart"/>
    <w:link w:val="berschrift1"/>
    <w:rsid w:val="000E77ED"/>
    <w:rPr>
      <w:rFonts w:ascii="Segoe UI" w:eastAsia="SimSun" w:hAnsi="Segoe UI" w:cs="Times New Roman"/>
      <w:b/>
      <w:bCs/>
      <w:caps/>
      <w:color w:val="404040"/>
      <w:sz w:val="24"/>
      <w:szCs w:val="36"/>
      <w:lang w:eastAsia="ar-SA"/>
    </w:rPr>
  </w:style>
  <w:style w:type="character" w:customStyle="1" w:styleId="berschrift2Zchn">
    <w:name w:val="Überschrift 2 Zchn"/>
    <w:aliases w:val="IP Überschrift 2 Zchn"/>
    <w:basedOn w:val="Absatz-Standardschriftart"/>
    <w:link w:val="berschrift2"/>
    <w:rsid w:val="00CE3ADE"/>
    <w:rPr>
      <w:rFonts w:ascii="Segoe UI" w:eastAsia="SimSun" w:hAnsi="Segoe UI" w:cs="Times New Roman"/>
      <w:b/>
      <w:bCs/>
      <w:color w:val="404040"/>
      <w:sz w:val="20"/>
      <w:szCs w:val="28"/>
      <w:lang w:eastAsia="ar-SA"/>
    </w:rPr>
  </w:style>
  <w:style w:type="character" w:customStyle="1" w:styleId="berschrift3Zchn">
    <w:name w:val="Überschrift 3 Zchn"/>
    <w:aliases w:val="IP Überschrift 3 Zchn"/>
    <w:basedOn w:val="Absatz-Standardschriftart"/>
    <w:link w:val="berschrift3"/>
    <w:rsid w:val="00CE3ADE"/>
    <w:rPr>
      <w:rFonts w:ascii="Segoe UI" w:eastAsia="SimSun" w:hAnsi="Segoe UI" w:cs="Times New Roman"/>
      <w:b/>
      <w:bCs/>
      <w:color w:val="404040"/>
      <w:sz w:val="20"/>
      <w:lang w:eastAsia="ar-SA"/>
    </w:rPr>
  </w:style>
  <w:style w:type="paragraph" w:customStyle="1" w:styleId="Auflistung">
    <w:name w:val="Auflistung"/>
    <w:basedOn w:val="Standard"/>
    <w:qFormat/>
    <w:rsid w:val="00CE3ADE"/>
    <w:pPr>
      <w:numPr>
        <w:numId w:val="3"/>
      </w:numPr>
    </w:pPr>
  </w:style>
  <w:style w:type="paragraph" w:styleId="Kopfzeile">
    <w:name w:val="header"/>
    <w:basedOn w:val="Standard"/>
    <w:link w:val="KopfzeileZchn"/>
    <w:rsid w:val="00CE3A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styleId="Fuzeile">
    <w:name w:val="footer"/>
    <w:basedOn w:val="Standard"/>
    <w:link w:val="FuzeileZchn"/>
    <w:uiPriority w:val="99"/>
    <w:rsid w:val="00CE3A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customStyle="1" w:styleId="Aufzhlung">
    <w:name w:val="Aufzählung"/>
    <w:basedOn w:val="Standard"/>
    <w:qFormat/>
    <w:rsid w:val="00767E5F"/>
    <w:pPr>
      <w:numPr>
        <w:numId w:val="2"/>
      </w:numPr>
    </w:pPr>
  </w:style>
  <w:style w:type="paragraph" w:customStyle="1" w:styleId="Parameter">
    <w:name w:val="Parameter"/>
    <w:basedOn w:val="Standard"/>
    <w:rsid w:val="00CE3ADE"/>
    <w:rPr>
      <w:rFonts w:ascii="Courier New" w:hAnsi="Courier New" w:cs="Courier New"/>
      <w:sz w:val="2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E3ADE"/>
    <w:rPr>
      <w:rFonts w:ascii="Calibri Light" w:eastAsia="SimSun" w:hAnsi="Calibri Light" w:cs="Times New Roman"/>
      <w:b/>
      <w:bCs/>
      <w:i/>
      <w:iCs/>
      <w:color w:val="000000"/>
      <w:sz w:val="20"/>
      <w:lang w:eastAsia="ja-JP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E3ADE"/>
    <w:rPr>
      <w:rFonts w:ascii="Calibri Light" w:eastAsia="SimSun" w:hAnsi="Calibri Light" w:cs="Times New Roman"/>
      <w:color w:val="252525"/>
      <w:sz w:val="20"/>
      <w:lang w:eastAsia="ja-JP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E3ADE"/>
    <w:rPr>
      <w:rFonts w:ascii="Calibri Light" w:eastAsia="SimSun" w:hAnsi="Calibri Light" w:cs="Times New Roman"/>
      <w:i/>
      <w:iCs/>
      <w:color w:val="252525"/>
      <w:sz w:val="20"/>
      <w:lang w:eastAsia="ja-JP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lang w:eastAsia="ja-JP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E3ADE"/>
    <w:rPr>
      <w:rFonts w:ascii="Calibri Light" w:eastAsia="SimSun" w:hAnsi="Calibri Light" w:cs="Times New Roman"/>
      <w:color w:val="404040"/>
      <w:sz w:val="20"/>
      <w:szCs w:val="20"/>
      <w:lang w:eastAsia="ja-JP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szCs w:val="20"/>
      <w:lang w:eastAsia="ja-JP"/>
    </w:rPr>
  </w:style>
  <w:style w:type="paragraph" w:styleId="Titel">
    <w:name w:val="Title"/>
    <w:basedOn w:val="Standard"/>
    <w:next w:val="Standard"/>
    <w:link w:val="TitelZchn"/>
    <w:uiPriority w:val="10"/>
    <w:qFormat/>
    <w:rsid w:val="00CE3ADE"/>
    <w:pPr>
      <w:suppressAutoHyphens w:val="0"/>
      <w:contextualSpacing/>
    </w:pPr>
    <w:rPr>
      <w:rFonts w:cs="Times New Roman"/>
      <w:sz w:val="40"/>
      <w:szCs w:val="56"/>
      <w:lang w:eastAsia="ja-JP"/>
    </w:rPr>
  </w:style>
  <w:style w:type="character" w:customStyle="1" w:styleId="TitelZchn">
    <w:name w:val="Titel Zchn"/>
    <w:basedOn w:val="Absatz-Standardschriftart"/>
    <w:link w:val="Titel"/>
    <w:uiPriority w:val="10"/>
    <w:rsid w:val="00CE3ADE"/>
    <w:rPr>
      <w:rFonts w:ascii="Segoe UI" w:eastAsia="SimSun" w:hAnsi="Segoe UI" w:cs="Times New Roman"/>
      <w:color w:val="404040"/>
      <w:sz w:val="40"/>
      <w:szCs w:val="56"/>
      <w:lang w:eastAsia="ja-JP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0657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06578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06578"/>
    <w:rPr>
      <w:rFonts w:ascii="Segoe UI" w:eastAsia="SimSun" w:hAnsi="Segoe UI" w:cs="Arial"/>
      <w:color w:val="404040"/>
      <w:sz w:val="20"/>
      <w:szCs w:val="20"/>
      <w:lang w:eastAsia="ar-SA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0657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06578"/>
    <w:rPr>
      <w:rFonts w:ascii="Segoe UI" w:eastAsia="SimSun" w:hAnsi="Segoe UI" w:cs="Arial"/>
      <w:b/>
      <w:bCs/>
      <w:color w:val="404040"/>
      <w:sz w:val="20"/>
      <w:szCs w:val="20"/>
      <w:lang w:eastAsia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6578"/>
    <w:pPr>
      <w:spacing w:line="240" w:lineRule="auto"/>
    </w:pPr>
    <w:rPr>
      <w:rFonts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6578"/>
    <w:rPr>
      <w:rFonts w:ascii="Segoe UI" w:eastAsia="SimSun" w:hAnsi="Segoe UI" w:cs="Segoe UI"/>
      <w:color w:val="404040"/>
      <w:sz w:val="18"/>
      <w:szCs w:val="18"/>
      <w:lang w:eastAsia="ar-SA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52445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5244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52445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152445"/>
    <w:pPr>
      <w:spacing w:after="100"/>
      <w:ind w:left="400"/>
    </w:pPr>
  </w:style>
  <w:style w:type="character" w:styleId="Hyperlink">
    <w:name w:val="Hyperlink"/>
    <w:basedOn w:val="Absatz-Standardschriftart"/>
    <w:uiPriority w:val="99"/>
    <w:unhideWhenUsed/>
    <w:rsid w:val="00152445"/>
    <w:rPr>
      <w:color w:val="0563C1" w:themeColor="hyperlink"/>
      <w:u w:val="single"/>
    </w:rPr>
  </w:style>
  <w:style w:type="paragraph" w:customStyle="1" w:styleId="ProjektStatus">
    <w:name w:val="Projekt_Status"/>
    <w:basedOn w:val="Standard"/>
    <w:qFormat/>
    <w:rsid w:val="00926584"/>
    <w:pPr>
      <w:tabs>
        <w:tab w:val="left" w:pos="1843"/>
      </w:tabs>
    </w:pPr>
    <w:rPr>
      <w:b/>
      <w:color w:val="000000"/>
    </w:rPr>
  </w:style>
  <w:style w:type="paragraph" w:customStyle="1" w:styleId="ProjektVersionVom">
    <w:name w:val="Projekt_VersionVom"/>
    <w:basedOn w:val="Standard"/>
    <w:qFormat/>
    <w:rsid w:val="00926584"/>
    <w:pPr>
      <w:tabs>
        <w:tab w:val="left" w:pos="1843"/>
      </w:tabs>
    </w:pPr>
    <w:rPr>
      <w:b/>
      <w:color w:val="auto"/>
    </w:rPr>
  </w:style>
  <w:style w:type="character" w:styleId="Platzhaltertext">
    <w:name w:val="Placeholder Text"/>
    <w:basedOn w:val="Absatz-Standardschriftart"/>
    <w:uiPriority w:val="99"/>
    <w:semiHidden/>
    <w:rsid w:val="000D73C4"/>
    <w:rPr>
      <w:color w:val="808080"/>
    </w:rPr>
  </w:style>
  <w:style w:type="paragraph" w:customStyle="1" w:styleId="ProjektNr">
    <w:name w:val="Projekt_Nr"/>
    <w:basedOn w:val="ProjektStatus"/>
    <w:qFormat/>
    <w:rsid w:val="00906C25"/>
  </w:style>
  <w:style w:type="paragraph" w:styleId="Listenabsatz">
    <w:name w:val="List Paragraph"/>
    <w:basedOn w:val="Standard"/>
    <w:uiPriority w:val="34"/>
    <w:qFormat/>
    <w:rsid w:val="0024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wnloads\Projektheft%20-%20Klei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6A4D0-0433-4545-9742-5DD7A8C5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Projektheft - Klein.dotx</Template>
  <TotalTime>0</TotalTime>
  <Pages>5</Pages>
  <Words>303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Gruber</dc:creator>
  <cp:lastModifiedBy>Andreas Gruber</cp:lastModifiedBy>
  <cp:revision>2</cp:revision>
  <dcterms:created xsi:type="dcterms:W3CDTF">2022-07-21T17:13:00Z</dcterms:created>
  <dcterms:modified xsi:type="dcterms:W3CDTF">2022-07-21T17:13:00Z</dcterms:modified>
</cp:coreProperties>
</file>